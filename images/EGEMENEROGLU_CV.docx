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96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66"/>
        <w:gridCol w:w="733"/>
        <w:gridCol w:w="6297"/>
      </w:tblGrid>
      <w:tr w:rsidR="001B2ABD" w14:paraId="1D948F8C" w14:textId="77777777" w:rsidTr="00F32BF9">
        <w:trPr>
          <w:trHeight w:val="4473"/>
        </w:trPr>
        <w:tc>
          <w:tcPr>
            <w:tcW w:w="3666" w:type="dxa"/>
            <w:vAlign w:val="bottom"/>
          </w:tcPr>
          <w:p w14:paraId="43FAF7B5" w14:textId="77777777" w:rsidR="001B2ABD" w:rsidRDefault="001B2ABD" w:rsidP="001B2ABD">
            <w:pPr>
              <w:tabs>
                <w:tab w:val="left" w:pos="990"/>
              </w:tabs>
              <w:jc w:val="center"/>
            </w:pPr>
            <w:r>
              <w:rPr>
                <w:noProof/>
                <w:lang w:bidi="tr-TR"/>
              </w:rPr>
              <mc:AlternateContent>
                <mc:Choice Requires="wps">
                  <w:drawing>
                    <wp:inline distT="0" distB="0" distL="0" distR="0" wp14:anchorId="6BE7E7B1" wp14:editId="556BC5F5">
                      <wp:extent cx="2095500" cy="2324100"/>
                      <wp:effectExtent l="19050" t="19050" r="38100" b="38100"/>
                      <wp:docPr id="2" name="Oval 2" title="Bir Erkeğin Profesyonel Vesikalık Resmi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0" cy="2324100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E94C1CD" id="Oval 2" o:spid="_x0000_s1026" alt="Başlık: Bir Erkeğin Profesyonel Vesikalık Resmi" style="width:165pt;height:18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" strokecolor="#94b6d2 [3204]" strokeweight="5pt">
                      <v:fill r:id="rId10" o:title="" recolor="t" rotate="t" type="frame"/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733" w:type="dxa"/>
          </w:tcPr>
          <w:p w14:paraId="0DFDB964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297" w:type="dxa"/>
            <w:vAlign w:val="bottom"/>
          </w:tcPr>
          <w:p w14:paraId="59BDF49D" w14:textId="7FEC2E0B" w:rsidR="001B2ABD" w:rsidRDefault="008B4254" w:rsidP="001B2ABD">
            <w:pPr>
              <w:pStyle w:val="KonuBal"/>
            </w:pPr>
            <w:r>
              <w:t>EGEMEN EROGLU</w:t>
            </w:r>
          </w:p>
          <w:p w14:paraId="675E0938" w14:textId="35A620E9" w:rsidR="001B2ABD" w:rsidRDefault="008B4254" w:rsidP="001B2ABD">
            <w:pPr>
              <w:pStyle w:val="Altyaz"/>
            </w:pPr>
            <w:r>
              <w:rPr>
                <w:spacing w:val="0"/>
                <w:w w:val="100"/>
              </w:rPr>
              <w:t>Öğrenci</w:t>
            </w:r>
          </w:p>
        </w:tc>
      </w:tr>
      <w:tr w:rsidR="001B2ABD" w14:paraId="5641DD52" w14:textId="77777777" w:rsidTr="00F32BF9">
        <w:trPr>
          <w:trHeight w:val="9296"/>
        </w:trPr>
        <w:tc>
          <w:tcPr>
            <w:tcW w:w="3666" w:type="dxa"/>
          </w:tcPr>
          <w:p w14:paraId="6753BE68" w14:textId="6E5EC330" w:rsidR="001B2ABD" w:rsidRDefault="005717BC" w:rsidP="00036450">
            <w:pPr>
              <w:pStyle w:val="Balk3"/>
            </w:pPr>
            <w:r>
              <w:t>Hakkımda</w:t>
            </w:r>
          </w:p>
          <w:p w14:paraId="2620A5E5" w14:textId="5D9665F1" w:rsidR="005717BC" w:rsidRDefault="005717BC" w:rsidP="005717BC">
            <w:r>
              <w:t>2002 Yılında İstanbul'da doğdum. Öğrenim hayatım İstanbul'da geçti.</w:t>
            </w:r>
            <w:r>
              <w:t xml:space="preserve"> </w:t>
            </w:r>
            <w:r>
              <w:t>Kartal Doğa Anadolu Lisesi'ni 1.'lik ile bitirdim. Şu an Beykent Üniversitesi'nde Bilgisayar Mühendisliği öğrencisiyim ve aynı zamanda uluslararası bir şirkette Bilgi İşlem departmanında çalışıyorum.</w:t>
            </w:r>
          </w:p>
          <w:p w14:paraId="4D88F764" w14:textId="77777777" w:rsidR="005717BC" w:rsidRDefault="005717BC" w:rsidP="005717BC"/>
          <w:p w14:paraId="326620F4" w14:textId="0AB51DA0" w:rsidR="00036450" w:rsidRDefault="005717BC" w:rsidP="005717BC">
            <w:r>
              <w:t>Bilgisayar Mühendisliğini ilk tercih ettiğimde ilgi alanım Siber Güvenlik iken şu an</w:t>
            </w:r>
            <w:r>
              <w:t>da</w:t>
            </w:r>
            <w:r>
              <w:t xml:space="preserve"> daha çok </w:t>
            </w:r>
            <w:r w:rsidRPr="005717BC">
              <w:rPr>
                <w:b/>
                <w:bCs/>
              </w:rPr>
              <w:t xml:space="preserve">Makine Öğrenmesi, Derin Öğrenme ve Yapay </w:t>
            </w:r>
            <w:proofErr w:type="gramStart"/>
            <w:r w:rsidRPr="005717BC">
              <w:rPr>
                <w:b/>
                <w:bCs/>
              </w:rPr>
              <w:t>Zeka</w:t>
            </w:r>
            <w:proofErr w:type="gramEnd"/>
            <w:r>
              <w:t xml:space="preserve"> gibi konular üzerinde yoğunlaşıyorum. İleride Veri Bilimci olarak çalışmak istiyorum.</w:t>
            </w:r>
          </w:p>
          <w:p w14:paraId="130B0B15" w14:textId="77777777" w:rsidR="00036450" w:rsidRDefault="00036450" w:rsidP="00036450"/>
          <w:sdt>
            <w:sdtPr>
              <w:id w:val="-1954003311"/>
              <w:placeholder>
                <w:docPart w:val="A98D61820EB44823A0BDADF30429D7BB"/>
              </w:placeholder>
              <w:temporary/>
              <w:showingPlcHdr/>
              <w15:appearance w15:val="hidden"/>
            </w:sdtPr>
            <w:sdtEndPr/>
            <w:sdtContent>
              <w:p w14:paraId="29B4E153" w14:textId="77777777" w:rsidR="00036450" w:rsidRPr="00CB0055" w:rsidRDefault="00CB0055" w:rsidP="00CB0055">
                <w:pPr>
                  <w:pStyle w:val="Balk3"/>
                </w:pPr>
                <w:r w:rsidRPr="00CB0055">
                  <w:rPr>
                    <w:lang w:bidi="tr-TR"/>
                  </w:rPr>
                  <w:t>İletişim</w:t>
                </w:r>
              </w:p>
            </w:sdtContent>
          </w:sdt>
          <w:sdt>
            <w:sdtPr>
              <w:id w:val="1111563247"/>
              <w:placeholder>
                <w:docPart w:val="6BC5D5B62220478FA8B72679F3F234F9"/>
              </w:placeholder>
              <w:temporary/>
              <w:showingPlcHdr/>
              <w15:appearance w15:val="hidden"/>
            </w:sdtPr>
            <w:sdtEndPr/>
            <w:sdtContent>
              <w:p w14:paraId="1B34E593" w14:textId="77777777" w:rsidR="004D3011" w:rsidRDefault="004D3011" w:rsidP="004D3011">
                <w:r w:rsidRPr="004D3011">
                  <w:rPr>
                    <w:lang w:bidi="tr-TR"/>
                  </w:rPr>
                  <w:t>TELEFON:</w:t>
                </w:r>
              </w:p>
            </w:sdtContent>
          </w:sdt>
          <w:p w14:paraId="575809A0" w14:textId="2943A3FB" w:rsidR="004D3011" w:rsidRDefault="008B4254" w:rsidP="004D3011">
            <w:r>
              <w:t>+90 (536) 878 47 50</w:t>
            </w:r>
          </w:p>
          <w:p w14:paraId="67761511" w14:textId="77777777" w:rsidR="004D3011" w:rsidRPr="004D3011" w:rsidRDefault="004D3011" w:rsidP="004D3011"/>
          <w:sdt>
            <w:sdtPr>
              <w:id w:val="67859272"/>
              <w:placeholder>
                <w:docPart w:val="33878455855E4B8690F992C2F35E8A07"/>
              </w:placeholder>
              <w:temporary/>
              <w:showingPlcHdr/>
              <w15:appearance w15:val="hidden"/>
            </w:sdtPr>
            <w:sdtEndPr/>
            <w:sdtContent>
              <w:p w14:paraId="38131421" w14:textId="77777777" w:rsidR="004D3011" w:rsidRDefault="004D3011" w:rsidP="004D3011">
                <w:r w:rsidRPr="004D3011">
                  <w:rPr>
                    <w:lang w:bidi="tr-TR"/>
                  </w:rPr>
                  <w:t>WEB SİTE:</w:t>
                </w:r>
              </w:p>
            </w:sdtContent>
          </w:sdt>
          <w:p w14:paraId="4EF7FF7E" w14:textId="08F77AD7" w:rsidR="004D3011" w:rsidRDefault="005717BC" w:rsidP="004D3011">
            <w:r>
              <w:t>egemeneroglu.me</w:t>
            </w:r>
          </w:p>
          <w:p w14:paraId="1B1165E2" w14:textId="23F016E3" w:rsidR="004D3011" w:rsidRDefault="004D3011" w:rsidP="004D3011"/>
          <w:sdt>
            <w:sdtPr>
              <w:id w:val="-240260293"/>
              <w:placeholder>
                <w:docPart w:val="E92BA6FE67BB48D2B180FAE86BC858A8"/>
              </w:placeholder>
              <w:temporary/>
              <w:showingPlcHdr/>
              <w15:appearance w15:val="hidden"/>
            </w:sdtPr>
            <w:sdtEndPr/>
            <w:sdtContent>
              <w:p w14:paraId="057E522B" w14:textId="77777777" w:rsidR="004D3011" w:rsidRDefault="004D3011" w:rsidP="004D3011">
                <w:r w:rsidRPr="004D3011">
                  <w:rPr>
                    <w:lang w:bidi="tr-TR"/>
                  </w:rPr>
                  <w:t>E-POSTA:</w:t>
                </w:r>
              </w:p>
            </w:sdtContent>
          </w:sdt>
          <w:p w14:paraId="5A22DE89" w14:textId="5712F924" w:rsidR="00036450" w:rsidRPr="00E4381A" w:rsidRDefault="00F32BF9" w:rsidP="004D3011">
            <w:pPr>
              <w:rPr>
                <w:rStyle w:val="Kpr"/>
              </w:rPr>
            </w:pPr>
            <w:r>
              <w:t>erogluegemen@gmail.com</w:t>
            </w:r>
          </w:p>
          <w:p w14:paraId="5577E9ED" w14:textId="7DC1D950" w:rsidR="005717BC" w:rsidRDefault="005717BC" w:rsidP="005717BC">
            <w:pPr>
              <w:pStyle w:val="Balk3"/>
            </w:pPr>
            <w:r>
              <w:t>ek bilgiler:</w:t>
            </w:r>
          </w:p>
          <w:p w14:paraId="0631CDDF" w14:textId="6A39FA67" w:rsidR="00BD6257" w:rsidRDefault="005717BC" w:rsidP="004D3011">
            <w:proofErr w:type="spellStart"/>
            <w:r>
              <w:t>Github</w:t>
            </w:r>
            <w:proofErr w:type="spellEnd"/>
            <w:r>
              <w:t xml:space="preserve">: </w:t>
            </w:r>
            <w:hyperlink r:id="rId11" w:history="1">
              <w:r w:rsidR="00BD6257" w:rsidRPr="009D3EB8">
                <w:rPr>
                  <w:rStyle w:val="Kpr"/>
                </w:rPr>
                <w:t>https:</w:t>
              </w:r>
              <w:r w:rsidR="00BD6257" w:rsidRPr="009D3EB8">
                <w:rPr>
                  <w:rStyle w:val="Kpr"/>
                </w:rPr>
                <w:t>//</w:t>
              </w:r>
              <w:r w:rsidR="00BD6257" w:rsidRPr="009D3EB8">
                <w:rPr>
                  <w:rStyle w:val="Kpr"/>
                </w:rPr>
                <w:t>github.com</w:t>
              </w:r>
              <w:r w:rsidR="00BD6257" w:rsidRPr="009D3EB8">
                <w:rPr>
                  <w:rStyle w:val="Kpr"/>
                </w:rPr>
                <w:t>/</w:t>
              </w:r>
              <w:r w:rsidR="00BD6257" w:rsidRPr="009D3EB8">
                <w:rPr>
                  <w:rStyle w:val="Kpr"/>
                </w:rPr>
                <w:t>erogluegemen</w:t>
              </w:r>
            </w:hyperlink>
          </w:p>
          <w:p w14:paraId="15084629" w14:textId="15E6CA61" w:rsidR="004D3011" w:rsidRDefault="004D3011" w:rsidP="004D3011"/>
          <w:p w14:paraId="51EEAF33" w14:textId="4C51ACEB" w:rsidR="005717BC" w:rsidRDefault="005717BC" w:rsidP="004D3011">
            <w:proofErr w:type="spellStart"/>
            <w:r>
              <w:t>Linkedin</w:t>
            </w:r>
            <w:proofErr w:type="spellEnd"/>
            <w:r>
              <w:t>:</w:t>
            </w:r>
          </w:p>
          <w:p w14:paraId="2AFEF8DA" w14:textId="14F190CC" w:rsidR="005717BC" w:rsidRDefault="005717BC" w:rsidP="004D3011">
            <w:hyperlink r:id="rId12" w:history="1">
              <w:r w:rsidRPr="009D3EB8">
                <w:rPr>
                  <w:rStyle w:val="Kpr"/>
                </w:rPr>
                <w:t>https://www.linkedin.com/in/egemen-eroglu-37b92118a/</w:t>
              </w:r>
            </w:hyperlink>
          </w:p>
          <w:p w14:paraId="17AAF1A2" w14:textId="77777777" w:rsidR="005717BC" w:rsidRDefault="005717BC" w:rsidP="004D3011"/>
          <w:p w14:paraId="0BAFFF15" w14:textId="77777777" w:rsidR="005717BC" w:rsidRDefault="005717BC" w:rsidP="004D3011">
            <w:proofErr w:type="spellStart"/>
            <w:r>
              <w:t>Medium</w:t>
            </w:r>
            <w:proofErr w:type="spellEnd"/>
            <w:r>
              <w:t>:</w:t>
            </w:r>
          </w:p>
          <w:p w14:paraId="3FBDD822" w14:textId="534925A8" w:rsidR="005717BC" w:rsidRDefault="00BD6257" w:rsidP="004D3011">
            <w:hyperlink r:id="rId13" w:history="1">
              <w:r w:rsidRPr="009D3EB8">
                <w:rPr>
                  <w:rStyle w:val="Kpr"/>
                </w:rPr>
                <w:t>https://erogluegemen.medium.com</w:t>
              </w:r>
              <w:r w:rsidRPr="009D3EB8">
                <w:rPr>
                  <w:rStyle w:val="Kpr"/>
                </w:rPr>
                <w:t>/</w:t>
              </w:r>
            </w:hyperlink>
          </w:p>
          <w:p w14:paraId="52FFE8D3" w14:textId="1C2E8555" w:rsidR="00BD6257" w:rsidRPr="004D3011" w:rsidRDefault="00BD6257" w:rsidP="004D3011"/>
        </w:tc>
        <w:tc>
          <w:tcPr>
            <w:tcW w:w="733" w:type="dxa"/>
          </w:tcPr>
          <w:p w14:paraId="3E93CF8D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297" w:type="dxa"/>
          </w:tcPr>
          <w:sdt>
            <w:sdtPr>
              <w:id w:val="1049110328"/>
              <w:placeholder>
                <w:docPart w:val="0F10579041A94EBCAD3341908BA56C15"/>
              </w:placeholder>
              <w:temporary/>
              <w:showingPlcHdr/>
              <w15:appearance w15:val="hidden"/>
            </w:sdtPr>
            <w:sdtEndPr/>
            <w:sdtContent>
              <w:p w14:paraId="478E3973" w14:textId="77777777" w:rsidR="001B2ABD" w:rsidRDefault="00E25A26" w:rsidP="00036450">
                <w:pPr>
                  <w:pStyle w:val="Balk2"/>
                </w:pPr>
                <w:r w:rsidRPr="00036450">
                  <w:rPr>
                    <w:lang w:bidi="tr-TR"/>
                  </w:rPr>
                  <w:t>EĞİTİM</w:t>
                </w:r>
              </w:p>
            </w:sdtContent>
          </w:sdt>
          <w:p w14:paraId="363ED9D4" w14:textId="35DE7221" w:rsidR="00036450" w:rsidRPr="00036450" w:rsidRDefault="008B4254" w:rsidP="00B359E4">
            <w:pPr>
              <w:pStyle w:val="Balk4"/>
            </w:pPr>
            <w:r>
              <w:t>Beykent Üniversitesi – Bilgisayar Mühendisliği</w:t>
            </w:r>
          </w:p>
          <w:p w14:paraId="243766D2" w14:textId="4BCF9F06" w:rsidR="00036450" w:rsidRPr="00B359E4" w:rsidRDefault="008B4254" w:rsidP="00B359E4">
            <w:pPr>
              <w:pStyle w:val="Tarih"/>
            </w:pPr>
            <w:r>
              <w:t>2020</w:t>
            </w:r>
            <w:r w:rsidR="00036450" w:rsidRPr="00B359E4">
              <w:rPr>
                <w:lang w:bidi="tr-TR"/>
              </w:rPr>
              <w:t xml:space="preserve"> </w:t>
            </w:r>
            <w:r>
              <w:rPr>
                <w:lang w:bidi="tr-TR"/>
              </w:rPr>
              <w:t>–</w:t>
            </w:r>
            <w:r w:rsidR="00036450" w:rsidRPr="00B359E4">
              <w:rPr>
                <w:lang w:bidi="tr-TR"/>
              </w:rPr>
              <w:t xml:space="preserve"> </w:t>
            </w:r>
            <w:r>
              <w:t>Devam Ediyor</w:t>
            </w:r>
          </w:p>
          <w:p w14:paraId="7C7040BB" w14:textId="3E9F7969" w:rsidR="004D3011" w:rsidRDefault="008B4254" w:rsidP="00036450">
            <w:pPr>
              <w:rPr>
                <w:lang w:bidi="tr-TR"/>
              </w:rPr>
            </w:pPr>
            <w:r>
              <w:rPr>
                <w:lang w:bidi="tr-TR"/>
              </w:rPr>
              <w:t>2. sınıf öğrencisiyim. Güncel ortalamam: 3.21</w:t>
            </w:r>
            <w:r w:rsidR="00036450" w:rsidRPr="00036450">
              <w:rPr>
                <w:lang w:bidi="tr-TR"/>
              </w:rPr>
              <w:t xml:space="preserve"> </w:t>
            </w:r>
          </w:p>
          <w:p w14:paraId="07017B1A" w14:textId="7661D702" w:rsidR="008B4254" w:rsidRDefault="008B4254" w:rsidP="00036450">
            <w:r>
              <w:rPr>
                <w:lang w:bidi="tr-TR"/>
              </w:rPr>
              <w:t xml:space="preserve">IEEE </w:t>
            </w:r>
            <w:proofErr w:type="spellStart"/>
            <w:r>
              <w:rPr>
                <w:lang w:bidi="tr-TR"/>
              </w:rPr>
              <w:t>Computer</w:t>
            </w:r>
            <w:proofErr w:type="spellEnd"/>
            <w:r>
              <w:rPr>
                <w:lang w:bidi="tr-TR"/>
              </w:rPr>
              <w:t xml:space="preserve"> </w:t>
            </w:r>
            <w:proofErr w:type="spellStart"/>
            <w:r>
              <w:rPr>
                <w:lang w:bidi="tr-TR"/>
              </w:rPr>
              <w:t>Science</w:t>
            </w:r>
            <w:proofErr w:type="spellEnd"/>
            <w:r>
              <w:rPr>
                <w:lang w:bidi="tr-TR"/>
              </w:rPr>
              <w:t xml:space="preserve"> Komitesi Başkan Yardımcısıyım.</w:t>
            </w:r>
          </w:p>
          <w:p w14:paraId="797039D8" w14:textId="77777777" w:rsidR="00036450" w:rsidRDefault="00036450" w:rsidP="00036450"/>
          <w:p w14:paraId="616813AB" w14:textId="2FCC5797" w:rsidR="00036450" w:rsidRPr="00B359E4" w:rsidRDefault="008B4254" w:rsidP="00B359E4">
            <w:pPr>
              <w:pStyle w:val="Balk4"/>
            </w:pPr>
            <w:r>
              <w:t>Kartal Doğa Anadolu Lisesi</w:t>
            </w:r>
          </w:p>
          <w:p w14:paraId="70C77F3A" w14:textId="461FD4DA" w:rsidR="00036450" w:rsidRPr="00B359E4" w:rsidRDefault="008B4254" w:rsidP="00B359E4">
            <w:pPr>
              <w:pStyle w:val="Tarih"/>
            </w:pPr>
            <w:proofErr w:type="gramStart"/>
            <w:r>
              <w:t>2016 -</w:t>
            </w:r>
            <w:proofErr w:type="gramEnd"/>
            <w:r w:rsidR="00036450" w:rsidRPr="00B359E4">
              <w:rPr>
                <w:lang w:bidi="tr-TR"/>
              </w:rPr>
              <w:t xml:space="preserve"> </w:t>
            </w:r>
            <w:r>
              <w:t>2020</w:t>
            </w:r>
          </w:p>
          <w:p w14:paraId="3068DACB" w14:textId="228250DA" w:rsidR="00036450" w:rsidRDefault="008B4254" w:rsidP="00036450">
            <w:r>
              <w:t xml:space="preserve">Liseyi okul 1.’liği ile bitirdim. </w:t>
            </w:r>
          </w:p>
          <w:p w14:paraId="6DEAC5C1" w14:textId="410EA2BC" w:rsidR="008B4254" w:rsidRDefault="008B4254" w:rsidP="00036450"/>
          <w:sdt>
            <w:sdtPr>
              <w:id w:val="1001553383"/>
              <w:placeholder>
                <w:docPart w:val="213F3237654943CAA80C46E5584AF797"/>
              </w:placeholder>
              <w:temporary/>
              <w:showingPlcHdr/>
              <w15:appearance w15:val="hidden"/>
            </w:sdtPr>
            <w:sdtEndPr/>
            <w:sdtContent>
              <w:p w14:paraId="419E6800" w14:textId="77777777" w:rsidR="00036450" w:rsidRDefault="00036450" w:rsidP="00036450">
                <w:pPr>
                  <w:pStyle w:val="Balk2"/>
                </w:pPr>
                <w:r w:rsidRPr="00036450">
                  <w:rPr>
                    <w:lang w:bidi="tr-TR"/>
                  </w:rPr>
                  <w:t>İŞ TECRÜBESİ</w:t>
                </w:r>
              </w:p>
            </w:sdtContent>
          </w:sdt>
          <w:p w14:paraId="7508A210" w14:textId="68B5A761" w:rsidR="00036450" w:rsidRDefault="008B4254" w:rsidP="00B359E4">
            <w:pPr>
              <w:pStyle w:val="Balk4"/>
              <w:rPr>
                <w:bCs/>
              </w:rPr>
            </w:pPr>
            <w:r>
              <w:t xml:space="preserve">RZK </w:t>
            </w:r>
            <w:proofErr w:type="gramStart"/>
            <w:r>
              <w:t>ÇELİK -</w:t>
            </w:r>
            <w:proofErr w:type="gramEnd"/>
            <w:r w:rsidR="00036450" w:rsidRPr="00036450">
              <w:rPr>
                <w:lang w:bidi="tr-TR"/>
              </w:rPr>
              <w:t xml:space="preserve">  </w:t>
            </w:r>
            <w:r>
              <w:t>Bilgi İşlem Asistanı</w:t>
            </w:r>
          </w:p>
          <w:p w14:paraId="673E2663" w14:textId="15556616" w:rsidR="00036450" w:rsidRPr="00036450" w:rsidRDefault="008B4254" w:rsidP="00B359E4">
            <w:pPr>
              <w:pStyle w:val="Tarih"/>
            </w:pPr>
            <w:r>
              <w:t xml:space="preserve">2020 </w:t>
            </w:r>
            <w:r w:rsidR="00036450" w:rsidRPr="00036450">
              <w:rPr>
                <w:lang w:bidi="tr-TR"/>
              </w:rPr>
              <w:t>–</w:t>
            </w:r>
            <w:r>
              <w:t xml:space="preserve"> Devam Ediyor</w:t>
            </w:r>
          </w:p>
          <w:p w14:paraId="5653976E" w14:textId="161E4774" w:rsidR="00036450" w:rsidRDefault="008B4254" w:rsidP="00036450">
            <w:r>
              <w:t>Okulumun yanında uluslararası bir şirketin bilgi işlem departmanında yardımcı asistan olarak çalışıyorum.</w:t>
            </w:r>
          </w:p>
          <w:p w14:paraId="22A7FD9E" w14:textId="1FAC868F" w:rsidR="008B4254" w:rsidRDefault="008B4254" w:rsidP="00036450">
            <w:r>
              <w:t>Veri tabanı yönetimi, donanımsal problemlerin giderilmesi, web sitesi yapımı,</w:t>
            </w:r>
          </w:p>
          <w:p w14:paraId="5FE52D47" w14:textId="77777777" w:rsidR="004D3011" w:rsidRDefault="004D3011" w:rsidP="00036450"/>
          <w:p w14:paraId="00D4C5F9" w14:textId="03A51701" w:rsidR="004D3011" w:rsidRDefault="008B4254" w:rsidP="008B4254">
            <w:pPr>
              <w:pStyle w:val="Balk4"/>
            </w:pPr>
            <w:proofErr w:type="spellStart"/>
            <w:r>
              <w:t>Free</w:t>
            </w:r>
            <w:proofErr w:type="spellEnd"/>
            <w:r>
              <w:t xml:space="preserve"> </w:t>
            </w:r>
            <w:proofErr w:type="spellStart"/>
            <w:r>
              <w:t>lance</w:t>
            </w:r>
            <w:proofErr w:type="spellEnd"/>
            <w:r>
              <w:t xml:space="preserve"> </w:t>
            </w:r>
          </w:p>
          <w:p w14:paraId="6F7028D9" w14:textId="7BA5E8FB" w:rsidR="008B4254" w:rsidRDefault="008B4254" w:rsidP="008B4254">
            <w:r>
              <w:t>2019 – Devam Ediyor</w:t>
            </w:r>
          </w:p>
          <w:p w14:paraId="26E7EED4" w14:textId="5EAC6151" w:rsidR="008B4254" w:rsidRPr="008B4254" w:rsidRDefault="008B4254" w:rsidP="008B4254">
            <w:r>
              <w:t>İstek doğrultusunda web sitesi, yan projeler ve ödevler yapıyorum.</w:t>
            </w:r>
          </w:p>
          <w:p w14:paraId="7DBB9E38" w14:textId="106935AC" w:rsidR="004D3011" w:rsidRPr="004D3011" w:rsidRDefault="00036450" w:rsidP="004D3011">
            <w:r w:rsidRPr="004D3011">
              <w:rPr>
                <w:lang w:bidi="tr-TR"/>
              </w:rPr>
              <w:t xml:space="preserve"> </w:t>
            </w:r>
          </w:p>
          <w:p w14:paraId="21B1D677" w14:textId="77777777" w:rsidR="004D3011" w:rsidRDefault="004D3011" w:rsidP="00036450"/>
          <w:p w14:paraId="4B206590" w14:textId="3DBE1C2D" w:rsidR="00036450" w:rsidRDefault="005717BC" w:rsidP="00036450">
            <w:pPr>
              <w:pStyle w:val="Balk2"/>
            </w:pPr>
            <w:r>
              <w:t>projelerim</w:t>
            </w:r>
          </w:p>
          <w:p w14:paraId="6CA67376" w14:textId="603A437F" w:rsidR="00036450" w:rsidRPr="00BD6257" w:rsidRDefault="00F32BF9" w:rsidP="00F32BF9">
            <w:pPr>
              <w:shd w:val="clear" w:color="auto" w:fill="FFFFFF" w:themeFill="background1"/>
              <w:rPr>
                <w:noProof/>
                <w:sz w:val="22"/>
                <w:lang w:bidi="tr-TR"/>
              </w:rPr>
            </w:pPr>
            <w:r w:rsidRPr="00BD6257">
              <w:rPr>
                <w:noProof/>
                <w:color w:val="000000" w:themeColor="text1"/>
                <w:sz w:val="22"/>
                <w:lang w:bidi="tr-TR"/>
              </w:rPr>
              <w:t xml:space="preserve">Discord </w:t>
            </w:r>
            <w:r w:rsidR="00BD6257">
              <w:rPr>
                <w:noProof/>
                <w:color w:val="000000" w:themeColor="text1"/>
                <w:sz w:val="22"/>
                <w:lang w:bidi="tr-TR"/>
              </w:rPr>
              <w:t>Music</w:t>
            </w:r>
            <w:r w:rsidRPr="00BD6257">
              <w:rPr>
                <w:noProof/>
                <w:color w:val="000000" w:themeColor="text1"/>
                <w:sz w:val="22"/>
                <w:lang w:bidi="tr-TR"/>
              </w:rPr>
              <w:t xml:space="preserve"> Bot:</w:t>
            </w:r>
          </w:p>
          <w:p w14:paraId="689183D0" w14:textId="0FC465F0" w:rsidR="00F32BF9" w:rsidRDefault="00BD6257" w:rsidP="00F32BF9">
            <w:pPr>
              <w:shd w:val="clear" w:color="auto" w:fill="FFFFFF" w:themeFill="background1"/>
              <w:rPr>
                <w:color w:val="000000" w:themeColor="text1"/>
                <w:sz w:val="22"/>
              </w:rPr>
            </w:pPr>
            <w:hyperlink r:id="rId14" w:history="1">
              <w:r w:rsidRPr="009D3EB8">
                <w:rPr>
                  <w:rStyle w:val="Kpr"/>
                  <w:sz w:val="22"/>
                </w:rPr>
                <w:t>https://github.com/erogluegemen/DiscordMusicBot</w:t>
              </w:r>
            </w:hyperlink>
          </w:p>
          <w:p w14:paraId="711C0BAF" w14:textId="77777777" w:rsidR="00BD6257" w:rsidRDefault="00BD6257" w:rsidP="00F32BF9">
            <w:pPr>
              <w:shd w:val="clear" w:color="auto" w:fill="FFFFFF" w:themeFill="background1"/>
              <w:rPr>
                <w:color w:val="000000" w:themeColor="text1"/>
                <w:sz w:val="22"/>
              </w:rPr>
            </w:pPr>
          </w:p>
          <w:p w14:paraId="7A64A25F" w14:textId="77777777" w:rsidR="00BD6257" w:rsidRPr="00BD6257" w:rsidRDefault="00BD6257" w:rsidP="00F32BF9">
            <w:pPr>
              <w:shd w:val="clear" w:color="auto" w:fill="FFFFFF" w:themeFill="background1"/>
              <w:rPr>
                <w:color w:val="000000" w:themeColor="text1"/>
                <w:sz w:val="22"/>
              </w:rPr>
            </w:pPr>
            <w:proofErr w:type="spellStart"/>
            <w:r w:rsidRPr="00BD6257">
              <w:rPr>
                <w:color w:val="000000" w:themeColor="text1"/>
                <w:sz w:val="22"/>
              </w:rPr>
              <w:t>Zoom</w:t>
            </w:r>
            <w:proofErr w:type="spellEnd"/>
            <w:r w:rsidRPr="00BD6257">
              <w:rPr>
                <w:color w:val="000000" w:themeColor="text1"/>
                <w:sz w:val="22"/>
              </w:rPr>
              <w:t xml:space="preserve"> </w:t>
            </w:r>
            <w:proofErr w:type="spellStart"/>
            <w:r w:rsidRPr="00BD6257">
              <w:rPr>
                <w:color w:val="000000" w:themeColor="text1"/>
                <w:sz w:val="22"/>
              </w:rPr>
              <w:t>Attendance</w:t>
            </w:r>
            <w:proofErr w:type="spellEnd"/>
            <w:r w:rsidRPr="00BD6257">
              <w:rPr>
                <w:color w:val="000000" w:themeColor="text1"/>
                <w:sz w:val="22"/>
              </w:rPr>
              <w:t xml:space="preserve"> Bot:</w:t>
            </w:r>
          </w:p>
          <w:p w14:paraId="3F03C4C3" w14:textId="439A69AC" w:rsidR="00BD6257" w:rsidRDefault="00BD6257" w:rsidP="00F32BF9">
            <w:pPr>
              <w:shd w:val="clear" w:color="auto" w:fill="FFFFFF" w:themeFill="background1"/>
              <w:rPr>
                <w:color w:val="000000" w:themeColor="text1"/>
                <w:sz w:val="22"/>
              </w:rPr>
            </w:pPr>
            <w:hyperlink r:id="rId15" w:history="1">
              <w:r w:rsidRPr="009D3EB8">
                <w:rPr>
                  <w:rStyle w:val="Kpr"/>
                  <w:sz w:val="22"/>
                </w:rPr>
                <w:t>https://github.com/erogluegemen/zoomBot</w:t>
              </w:r>
            </w:hyperlink>
          </w:p>
          <w:p w14:paraId="4BF4AC9C" w14:textId="77777777" w:rsidR="00BD6257" w:rsidRDefault="00BD6257" w:rsidP="00F32BF9">
            <w:pPr>
              <w:shd w:val="clear" w:color="auto" w:fill="FFFFFF" w:themeFill="background1"/>
              <w:rPr>
                <w:color w:val="000000" w:themeColor="text1"/>
                <w:sz w:val="22"/>
              </w:rPr>
            </w:pPr>
          </w:p>
          <w:p w14:paraId="2A959DBB" w14:textId="48D0D571" w:rsidR="00BD6257" w:rsidRDefault="00BD6257" w:rsidP="00F32BF9">
            <w:pPr>
              <w:shd w:val="clear" w:color="auto" w:fill="FFFFFF" w:themeFill="background1"/>
              <w:rPr>
                <w:color w:val="000000" w:themeColor="text1"/>
                <w:sz w:val="22"/>
              </w:rPr>
            </w:pPr>
            <w:proofErr w:type="spellStart"/>
            <w:r>
              <w:rPr>
                <w:color w:val="000000" w:themeColor="text1"/>
                <w:sz w:val="22"/>
              </w:rPr>
              <w:t>Forecast</w:t>
            </w:r>
            <w:proofErr w:type="spellEnd"/>
            <w:r>
              <w:rPr>
                <w:color w:val="000000" w:themeColor="text1"/>
                <w:sz w:val="22"/>
              </w:rPr>
              <w:t xml:space="preserve"> Web </w:t>
            </w:r>
            <w:proofErr w:type="spellStart"/>
            <w:r>
              <w:rPr>
                <w:color w:val="000000" w:themeColor="text1"/>
                <w:sz w:val="22"/>
              </w:rPr>
              <w:t>App</w:t>
            </w:r>
            <w:proofErr w:type="spellEnd"/>
            <w:r>
              <w:rPr>
                <w:color w:val="000000" w:themeColor="text1"/>
                <w:sz w:val="22"/>
              </w:rPr>
              <w:t xml:space="preserve"> </w:t>
            </w:r>
            <w:proofErr w:type="spellStart"/>
            <w:r>
              <w:rPr>
                <w:color w:val="000000" w:themeColor="text1"/>
                <w:sz w:val="22"/>
              </w:rPr>
              <w:t>with</w:t>
            </w:r>
            <w:proofErr w:type="spellEnd"/>
            <w:r>
              <w:rPr>
                <w:color w:val="000000" w:themeColor="text1"/>
                <w:sz w:val="22"/>
              </w:rPr>
              <w:t xml:space="preserve"> </w:t>
            </w:r>
            <w:proofErr w:type="spellStart"/>
            <w:r>
              <w:rPr>
                <w:color w:val="000000" w:themeColor="text1"/>
                <w:sz w:val="22"/>
              </w:rPr>
              <w:t>Streamlit</w:t>
            </w:r>
            <w:proofErr w:type="spellEnd"/>
            <w:r>
              <w:rPr>
                <w:color w:val="000000" w:themeColor="text1"/>
                <w:sz w:val="22"/>
              </w:rPr>
              <w:t>:</w:t>
            </w:r>
          </w:p>
          <w:p w14:paraId="1B0A3858" w14:textId="7F605356" w:rsidR="00BD6257" w:rsidRDefault="00BD6257" w:rsidP="00F32BF9">
            <w:pPr>
              <w:shd w:val="clear" w:color="auto" w:fill="FFFFFF" w:themeFill="background1"/>
              <w:rPr>
                <w:color w:val="000000" w:themeColor="text1"/>
                <w:sz w:val="22"/>
              </w:rPr>
            </w:pPr>
            <w:hyperlink r:id="rId16" w:history="1">
              <w:r w:rsidRPr="009D3EB8">
                <w:rPr>
                  <w:rStyle w:val="Kpr"/>
                  <w:sz w:val="22"/>
                </w:rPr>
                <w:t>https://github.com/erogluegemen/forecast_web_ap</w:t>
              </w:r>
              <w:r w:rsidRPr="009D3EB8">
                <w:rPr>
                  <w:rStyle w:val="Kpr"/>
                  <w:sz w:val="22"/>
                </w:rPr>
                <w:t>p</w:t>
              </w:r>
            </w:hyperlink>
          </w:p>
          <w:p w14:paraId="34E52825" w14:textId="074C7BAC" w:rsidR="00BD6257" w:rsidRPr="004D3011" w:rsidRDefault="00BD6257" w:rsidP="00F32BF9">
            <w:pPr>
              <w:shd w:val="clear" w:color="auto" w:fill="FFFFFF" w:themeFill="background1"/>
              <w:rPr>
                <w:color w:val="FFFFFF" w:themeColor="background1"/>
              </w:rPr>
            </w:pPr>
          </w:p>
        </w:tc>
      </w:tr>
    </w:tbl>
    <w:p w14:paraId="37D47060" w14:textId="77777777" w:rsidR="0043117B" w:rsidRDefault="001269BA" w:rsidP="000C45FF">
      <w:pPr>
        <w:tabs>
          <w:tab w:val="left" w:pos="990"/>
        </w:tabs>
      </w:pPr>
    </w:p>
    <w:sectPr w:rsidR="0043117B" w:rsidSect="00AE7882">
      <w:headerReference w:type="default" r:id="rId17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FEC37B" w14:textId="77777777" w:rsidR="001269BA" w:rsidRDefault="001269BA" w:rsidP="000C45FF">
      <w:r>
        <w:separator/>
      </w:r>
    </w:p>
  </w:endnote>
  <w:endnote w:type="continuationSeparator" w:id="0">
    <w:p w14:paraId="59C2A7AF" w14:textId="77777777" w:rsidR="001269BA" w:rsidRDefault="001269BA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10102FF" w:usb1="EAC7FFFF" w:usb2="0801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54B406" w14:textId="77777777" w:rsidR="001269BA" w:rsidRDefault="001269BA" w:rsidP="000C45FF">
      <w:r>
        <w:separator/>
      </w:r>
    </w:p>
  </w:footnote>
  <w:footnote w:type="continuationSeparator" w:id="0">
    <w:p w14:paraId="647B73C5" w14:textId="77777777" w:rsidR="001269BA" w:rsidRDefault="001269BA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F142F" w14:textId="77777777" w:rsidR="000C45FF" w:rsidRDefault="000C45FF">
    <w:pPr>
      <w:pStyle w:val="stBilgi"/>
    </w:pPr>
    <w:r>
      <w:rPr>
        <w:noProof/>
        <w:lang w:bidi="tr-TR"/>
      </w:rPr>
      <w:drawing>
        <wp:anchor distT="0" distB="0" distL="114300" distR="114300" simplePos="0" relativeHeight="251658240" behindDoc="1" locked="0" layoutInCell="1" allowOverlap="1" wp14:anchorId="00D4E2FA" wp14:editId="02145010">
          <wp:simplePos x="0" y="0"/>
          <wp:positionH relativeFrom="page">
            <wp:posOffset>276225</wp:posOffset>
          </wp:positionH>
          <wp:positionV relativeFrom="page">
            <wp:posOffset>447675</wp:posOffset>
          </wp:positionV>
          <wp:extent cx="7136130" cy="9991725"/>
          <wp:effectExtent l="0" t="0" r="7620" b="9525"/>
          <wp:wrapNone/>
          <wp:docPr id="3" name="Grafik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36509" cy="999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254"/>
    <w:rsid w:val="00036450"/>
    <w:rsid w:val="00094499"/>
    <w:rsid w:val="000C45FF"/>
    <w:rsid w:val="000E3FD1"/>
    <w:rsid w:val="00112054"/>
    <w:rsid w:val="001269BA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56CF7"/>
    <w:rsid w:val="00281FD5"/>
    <w:rsid w:val="0030481B"/>
    <w:rsid w:val="003156FC"/>
    <w:rsid w:val="003254B5"/>
    <w:rsid w:val="0037121F"/>
    <w:rsid w:val="003A6B7D"/>
    <w:rsid w:val="003B06CA"/>
    <w:rsid w:val="004071FC"/>
    <w:rsid w:val="00445947"/>
    <w:rsid w:val="004813B3"/>
    <w:rsid w:val="00496591"/>
    <w:rsid w:val="004C63E4"/>
    <w:rsid w:val="004D3011"/>
    <w:rsid w:val="005262AC"/>
    <w:rsid w:val="00554B8C"/>
    <w:rsid w:val="005717BC"/>
    <w:rsid w:val="005E39D5"/>
    <w:rsid w:val="00600670"/>
    <w:rsid w:val="0062123A"/>
    <w:rsid w:val="00646E75"/>
    <w:rsid w:val="006771D0"/>
    <w:rsid w:val="00715FCB"/>
    <w:rsid w:val="00743101"/>
    <w:rsid w:val="007775E1"/>
    <w:rsid w:val="007867A0"/>
    <w:rsid w:val="007927F5"/>
    <w:rsid w:val="00802CA0"/>
    <w:rsid w:val="008B4254"/>
    <w:rsid w:val="009260CD"/>
    <w:rsid w:val="00952C25"/>
    <w:rsid w:val="00A2118D"/>
    <w:rsid w:val="00AD76E2"/>
    <w:rsid w:val="00AE7882"/>
    <w:rsid w:val="00B20152"/>
    <w:rsid w:val="00B359E4"/>
    <w:rsid w:val="00B57D98"/>
    <w:rsid w:val="00B70850"/>
    <w:rsid w:val="00BD6257"/>
    <w:rsid w:val="00C066B6"/>
    <w:rsid w:val="00C37BA1"/>
    <w:rsid w:val="00C4674C"/>
    <w:rsid w:val="00C506CF"/>
    <w:rsid w:val="00C72BED"/>
    <w:rsid w:val="00C9578B"/>
    <w:rsid w:val="00CB0055"/>
    <w:rsid w:val="00D219EE"/>
    <w:rsid w:val="00D2522B"/>
    <w:rsid w:val="00D422DE"/>
    <w:rsid w:val="00D5459D"/>
    <w:rsid w:val="00D937C9"/>
    <w:rsid w:val="00DA1F4D"/>
    <w:rsid w:val="00DD172A"/>
    <w:rsid w:val="00E25A26"/>
    <w:rsid w:val="00E4381A"/>
    <w:rsid w:val="00E55D74"/>
    <w:rsid w:val="00F32BF9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0D44E2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tr-T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Balk1">
    <w:name w:val="heading 1"/>
    <w:basedOn w:val="Normal"/>
    <w:next w:val="Normal"/>
    <w:link w:val="Balk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Balk3">
    <w:name w:val="heading 3"/>
    <w:basedOn w:val="Normal"/>
    <w:next w:val="Normal"/>
    <w:link w:val="Balk3Ch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Balk4">
    <w:name w:val="heading 4"/>
    <w:basedOn w:val="Normal"/>
    <w:next w:val="Normal"/>
    <w:link w:val="Balk4Char"/>
    <w:uiPriority w:val="9"/>
    <w:qFormat/>
    <w:rsid w:val="00B359E4"/>
    <w:pPr>
      <w:outlineLvl w:val="3"/>
    </w:pPr>
    <w:rPr>
      <w:b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KonuBal">
    <w:name w:val="Title"/>
    <w:basedOn w:val="Normal"/>
    <w:next w:val="Normal"/>
    <w:link w:val="KonuBal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B2ABD"/>
    <w:rPr>
      <w:caps/>
      <w:color w:val="000000" w:themeColor="text1"/>
      <w:sz w:val="96"/>
      <w:szCs w:val="76"/>
    </w:rPr>
  </w:style>
  <w:style w:type="character" w:styleId="Vurgu">
    <w:name w:val="Emphasis"/>
    <w:basedOn w:val="VarsaylanParagrafYazTipi"/>
    <w:uiPriority w:val="11"/>
    <w:semiHidden/>
    <w:qFormat/>
    <w:rsid w:val="00E25A26"/>
    <w:rPr>
      <w:i/>
      <w:iCs/>
    </w:rPr>
  </w:style>
  <w:style w:type="character" w:customStyle="1" w:styleId="Balk1Char">
    <w:name w:val="Başlık 1 Char"/>
    <w:basedOn w:val="VarsaylanParagrafYazTipi"/>
    <w:link w:val="Balk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Tarih">
    <w:name w:val="Date"/>
    <w:basedOn w:val="Normal"/>
    <w:next w:val="Normal"/>
    <w:link w:val="TarihChar"/>
    <w:uiPriority w:val="99"/>
    <w:rsid w:val="00036450"/>
  </w:style>
  <w:style w:type="character" w:customStyle="1" w:styleId="TarihChar">
    <w:name w:val="Tarih Char"/>
    <w:basedOn w:val="VarsaylanParagrafYazTipi"/>
    <w:link w:val="Tarih"/>
    <w:uiPriority w:val="99"/>
    <w:rsid w:val="00036450"/>
    <w:rPr>
      <w:sz w:val="18"/>
      <w:szCs w:val="22"/>
    </w:rPr>
  </w:style>
  <w:style w:type="character" w:styleId="Kpr">
    <w:name w:val="Hyperlink"/>
    <w:basedOn w:val="VarsaylanParagrafYazTipi"/>
    <w:uiPriority w:val="99"/>
    <w:unhideWhenUsed/>
    <w:rsid w:val="00281FD5"/>
    <w:rPr>
      <w:color w:val="B85A22" w:themeColor="accent2" w:themeShade="BF"/>
      <w:u w:val="single"/>
    </w:rPr>
  </w:style>
  <w:style w:type="character" w:styleId="zmlenmeyenBahsetme">
    <w:name w:val="Unresolved Mention"/>
    <w:basedOn w:val="VarsaylanParagrafYazTipi"/>
    <w:uiPriority w:val="99"/>
    <w:semiHidden/>
    <w:rsid w:val="004813B3"/>
    <w:rPr>
      <w:color w:val="605E5C"/>
      <w:shd w:val="clear" w:color="auto" w:fill="E1DFDD"/>
    </w:rPr>
  </w:style>
  <w:style w:type="paragraph" w:styleId="stBilgi">
    <w:name w:val="header"/>
    <w:basedOn w:val="Normal"/>
    <w:link w:val="stBilgi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stBilgiChar">
    <w:name w:val="Üst Bilgi Char"/>
    <w:basedOn w:val="VarsaylanParagrafYazTipi"/>
    <w:link w:val="stBilgi"/>
    <w:uiPriority w:val="99"/>
    <w:semiHidden/>
    <w:rsid w:val="000C45FF"/>
    <w:rPr>
      <w:sz w:val="22"/>
      <w:szCs w:val="22"/>
    </w:rPr>
  </w:style>
  <w:style w:type="paragraph" w:styleId="AltBilgi">
    <w:name w:val="footer"/>
    <w:basedOn w:val="Normal"/>
    <w:link w:val="AltBilgi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ltBilgiChar">
    <w:name w:val="Alt Bilgi Char"/>
    <w:basedOn w:val="VarsaylanParagrafYazTipi"/>
    <w:link w:val="AltBilgi"/>
    <w:uiPriority w:val="99"/>
    <w:semiHidden/>
    <w:rsid w:val="000C45FF"/>
    <w:rPr>
      <w:sz w:val="22"/>
      <w:szCs w:val="22"/>
    </w:rPr>
  </w:style>
  <w:style w:type="table" w:styleId="TabloKlavuzu">
    <w:name w:val="Table Grid"/>
    <w:basedOn w:val="NormalTablo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YerTutucuMetni">
    <w:name w:val="Placeholder Text"/>
    <w:basedOn w:val="VarsaylanParagrafYazTipi"/>
    <w:uiPriority w:val="99"/>
    <w:semiHidden/>
    <w:rsid w:val="001B2ABD"/>
    <w:rPr>
      <w:color w:val="808080"/>
    </w:rPr>
  </w:style>
  <w:style w:type="paragraph" w:styleId="Altyaz">
    <w:name w:val="Subtitle"/>
    <w:basedOn w:val="Normal"/>
    <w:next w:val="Normal"/>
    <w:link w:val="Altyaz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AltyazChar">
    <w:name w:val="Altyazı Char"/>
    <w:basedOn w:val="VarsaylanParagrafYazTipi"/>
    <w:link w:val="Altyaz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Balk3Char">
    <w:name w:val="Başlık 3 Char"/>
    <w:basedOn w:val="VarsaylanParagrafYazTipi"/>
    <w:link w:val="Balk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Balk4Char">
    <w:name w:val="Başlık 4 Char"/>
    <w:basedOn w:val="VarsaylanParagrafYazTipi"/>
    <w:link w:val="Balk4"/>
    <w:uiPriority w:val="9"/>
    <w:rsid w:val="00B359E4"/>
    <w:rPr>
      <w:b/>
      <w:sz w:val="18"/>
      <w:szCs w:val="22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D219EE"/>
    <w:rPr>
      <w:rFonts w:ascii="Segoe UI" w:hAnsi="Segoe UI" w:cs="Segoe UI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D219E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erogluegemen.medium.com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yperlink" Target="https://www.linkedin.com/in/egemen-eroglu-37b92118a/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erogluegemen/forecast_web_app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erogluegemen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github.com/erogluegemen/zoomBot" TargetMode="External"/><Relationship Id="rId10" Type="http://schemas.openxmlformats.org/officeDocument/2006/relationships/image" Target="media/image2.jpe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yperlink" Target="https://github.com/erogluegemen/DiscordMusicBot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rogl\AppData\Local\Microsoft\Office\16.0\DTS\tr-TR%7bA899E56D-8A16-4597-BDBB-6732CD253F2A%7d\%7b67C81DFC-990C-4326-BB15-101B59BB434B%7dtf0054627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98D61820EB44823A0BDADF30429D7BB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541A97D5-76A8-45FF-9FD7-D87C015AE6DD}"/>
      </w:docPartPr>
      <w:docPartBody>
        <w:p w:rsidR="00000000" w:rsidRDefault="00A711A7">
          <w:pPr>
            <w:pStyle w:val="A98D61820EB44823A0BDADF30429D7BB"/>
          </w:pPr>
          <w:r w:rsidRPr="00CB0055">
            <w:rPr>
              <w:lang w:bidi="tr-TR"/>
            </w:rPr>
            <w:t>İletişim</w:t>
          </w:r>
        </w:p>
      </w:docPartBody>
    </w:docPart>
    <w:docPart>
      <w:docPartPr>
        <w:name w:val="6BC5D5B62220478FA8B72679F3F234F9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C7ACFD4F-7EEA-45E3-BB10-1EE1AFD294C0}"/>
      </w:docPartPr>
      <w:docPartBody>
        <w:p w:rsidR="00000000" w:rsidRDefault="00A711A7">
          <w:pPr>
            <w:pStyle w:val="6BC5D5B62220478FA8B72679F3F234F9"/>
          </w:pPr>
          <w:r w:rsidRPr="004D3011">
            <w:rPr>
              <w:lang w:bidi="tr-TR"/>
            </w:rPr>
            <w:t>TELEFON:</w:t>
          </w:r>
        </w:p>
      </w:docPartBody>
    </w:docPart>
    <w:docPart>
      <w:docPartPr>
        <w:name w:val="33878455855E4B8690F992C2F35E8A07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038B986-91F8-455C-9B2E-EDDCCB02586E}"/>
      </w:docPartPr>
      <w:docPartBody>
        <w:p w:rsidR="00000000" w:rsidRDefault="00A711A7">
          <w:pPr>
            <w:pStyle w:val="33878455855E4B8690F992C2F35E8A07"/>
          </w:pPr>
          <w:r w:rsidRPr="004D3011">
            <w:rPr>
              <w:lang w:bidi="tr-TR"/>
            </w:rPr>
            <w:t>WEB SİTE:</w:t>
          </w:r>
        </w:p>
      </w:docPartBody>
    </w:docPart>
    <w:docPart>
      <w:docPartPr>
        <w:name w:val="E92BA6FE67BB48D2B180FAE86BC858A8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AAB1DCFA-6EAD-45B7-B35D-3F5E227CD7A9}"/>
      </w:docPartPr>
      <w:docPartBody>
        <w:p w:rsidR="00000000" w:rsidRDefault="00A711A7">
          <w:pPr>
            <w:pStyle w:val="E92BA6FE67BB48D2B180FAE86BC858A8"/>
          </w:pPr>
          <w:r w:rsidRPr="004D3011">
            <w:rPr>
              <w:lang w:bidi="tr-TR"/>
            </w:rPr>
            <w:t>E-POSTA:</w:t>
          </w:r>
        </w:p>
      </w:docPartBody>
    </w:docPart>
    <w:docPart>
      <w:docPartPr>
        <w:name w:val="0F10579041A94EBCAD3341908BA56C15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C35466D3-6961-4584-AA5A-582D2D413B1B}"/>
      </w:docPartPr>
      <w:docPartBody>
        <w:p w:rsidR="00000000" w:rsidRDefault="00A711A7">
          <w:pPr>
            <w:pStyle w:val="0F10579041A94EBCAD3341908BA56C15"/>
          </w:pPr>
          <w:r w:rsidRPr="00036450">
            <w:rPr>
              <w:lang w:bidi="tr-TR"/>
            </w:rPr>
            <w:t>EĞİTİM</w:t>
          </w:r>
        </w:p>
      </w:docPartBody>
    </w:docPart>
    <w:docPart>
      <w:docPartPr>
        <w:name w:val="213F3237654943CAA80C46E5584AF797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57A783C0-CE22-4E58-912F-EA07758DF5E8}"/>
      </w:docPartPr>
      <w:docPartBody>
        <w:p w:rsidR="00000000" w:rsidRDefault="00A711A7">
          <w:pPr>
            <w:pStyle w:val="213F3237654943CAA80C46E5584AF797"/>
          </w:pPr>
          <w:r w:rsidRPr="00036450">
            <w:rPr>
              <w:lang w:bidi="tr-TR"/>
            </w:rPr>
            <w:t>İŞ TECRÜBESİ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10102FF" w:usb1="EAC7FFFF" w:usb2="0801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1A7"/>
    <w:rsid w:val="00A71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BAE08C437D70459CBC684DDF975F098C">
    <w:name w:val="BAE08C437D70459CBC684DDF975F098C"/>
  </w:style>
  <w:style w:type="paragraph" w:customStyle="1" w:styleId="73BE61C98A264FCA8E415903A2581F47">
    <w:name w:val="73BE61C98A264FCA8E415903A2581F47"/>
  </w:style>
  <w:style w:type="paragraph" w:customStyle="1" w:styleId="58E466F98DCE44A399C8D754489AFDED">
    <w:name w:val="58E466F98DCE44A399C8D754489AFDED"/>
  </w:style>
  <w:style w:type="paragraph" w:customStyle="1" w:styleId="ED033E8D24A648D68B9B960D81B223A3">
    <w:name w:val="ED033E8D24A648D68B9B960D81B223A3"/>
  </w:style>
  <w:style w:type="paragraph" w:customStyle="1" w:styleId="A98D61820EB44823A0BDADF30429D7BB">
    <w:name w:val="A98D61820EB44823A0BDADF30429D7BB"/>
  </w:style>
  <w:style w:type="paragraph" w:customStyle="1" w:styleId="6BC5D5B62220478FA8B72679F3F234F9">
    <w:name w:val="6BC5D5B62220478FA8B72679F3F234F9"/>
  </w:style>
  <w:style w:type="paragraph" w:customStyle="1" w:styleId="FEEAE88818DA4D5A9EA769F70020BC77">
    <w:name w:val="FEEAE88818DA4D5A9EA769F70020BC77"/>
  </w:style>
  <w:style w:type="paragraph" w:customStyle="1" w:styleId="33878455855E4B8690F992C2F35E8A07">
    <w:name w:val="33878455855E4B8690F992C2F35E8A07"/>
  </w:style>
  <w:style w:type="paragraph" w:customStyle="1" w:styleId="EE121B317F6B4B8EA15DE078BE03A916">
    <w:name w:val="EE121B317F6B4B8EA15DE078BE03A916"/>
  </w:style>
  <w:style w:type="paragraph" w:customStyle="1" w:styleId="E92BA6FE67BB48D2B180FAE86BC858A8">
    <w:name w:val="E92BA6FE67BB48D2B180FAE86BC858A8"/>
  </w:style>
  <w:style w:type="character" w:styleId="Kpr">
    <w:name w:val="Hyperlink"/>
    <w:basedOn w:val="VarsaylanParagrafYazTipi"/>
    <w:uiPriority w:val="99"/>
    <w:unhideWhenUsed/>
    <w:rPr>
      <w:color w:val="C45911" w:themeColor="accent2" w:themeShade="BF"/>
      <w:u w:val="single"/>
    </w:rPr>
  </w:style>
  <w:style w:type="paragraph" w:customStyle="1" w:styleId="0B5C8E78CFBC49729714BA7F6A0B549B">
    <w:name w:val="0B5C8E78CFBC49729714BA7F6A0B549B"/>
  </w:style>
  <w:style w:type="paragraph" w:customStyle="1" w:styleId="B4AD9945F0FD4A4093B41C0513885811">
    <w:name w:val="B4AD9945F0FD4A4093B41C0513885811"/>
  </w:style>
  <w:style w:type="paragraph" w:customStyle="1" w:styleId="75F66BD2B55A447F990CEAC7EFA0F1A6">
    <w:name w:val="75F66BD2B55A447F990CEAC7EFA0F1A6"/>
  </w:style>
  <w:style w:type="paragraph" w:customStyle="1" w:styleId="D25FA674D21344C8AE04BFBBDC156A10">
    <w:name w:val="D25FA674D21344C8AE04BFBBDC156A10"/>
  </w:style>
  <w:style w:type="paragraph" w:customStyle="1" w:styleId="6A831780B50D4C548B7BE5AC4DF7651D">
    <w:name w:val="6A831780B50D4C548B7BE5AC4DF7651D"/>
  </w:style>
  <w:style w:type="paragraph" w:customStyle="1" w:styleId="15D2ABB81D3E46E28B11A2D3BC8DA36B">
    <w:name w:val="15D2ABB81D3E46E28B11A2D3BC8DA36B"/>
  </w:style>
  <w:style w:type="paragraph" w:customStyle="1" w:styleId="0F10579041A94EBCAD3341908BA56C15">
    <w:name w:val="0F10579041A94EBCAD3341908BA56C15"/>
  </w:style>
  <w:style w:type="paragraph" w:customStyle="1" w:styleId="9A85474054B24D5BB27EF309CEEFAE2A">
    <w:name w:val="9A85474054B24D5BB27EF309CEEFAE2A"/>
  </w:style>
  <w:style w:type="paragraph" w:customStyle="1" w:styleId="4A5665255AB74B12AEBCCD2130F47143">
    <w:name w:val="4A5665255AB74B12AEBCCD2130F47143"/>
  </w:style>
  <w:style w:type="paragraph" w:customStyle="1" w:styleId="FADBD5CE8B3D4B40B4C901C786757CA1">
    <w:name w:val="FADBD5CE8B3D4B40B4C901C786757CA1"/>
  </w:style>
  <w:style w:type="paragraph" w:customStyle="1" w:styleId="094F2118FA2643A9A06CAA4823DD3C59">
    <w:name w:val="094F2118FA2643A9A06CAA4823DD3C59"/>
  </w:style>
  <w:style w:type="paragraph" w:customStyle="1" w:styleId="2F4090EA0F30467BA7CC71C469BA6F2E">
    <w:name w:val="2F4090EA0F30467BA7CC71C469BA6F2E"/>
  </w:style>
  <w:style w:type="paragraph" w:customStyle="1" w:styleId="1F37AF367E6F470CAB156DB06EB3AF59">
    <w:name w:val="1F37AF367E6F470CAB156DB06EB3AF59"/>
  </w:style>
  <w:style w:type="paragraph" w:customStyle="1" w:styleId="1EDE5A5920BB4153BE9B724D3673C5A9">
    <w:name w:val="1EDE5A5920BB4153BE9B724D3673C5A9"/>
  </w:style>
  <w:style w:type="paragraph" w:customStyle="1" w:styleId="213F3237654943CAA80C46E5584AF797">
    <w:name w:val="213F3237654943CAA80C46E5584AF797"/>
  </w:style>
  <w:style w:type="paragraph" w:customStyle="1" w:styleId="3FE9275B489644078092A48F8D1543BC">
    <w:name w:val="3FE9275B489644078092A48F8D1543BC"/>
  </w:style>
  <w:style w:type="paragraph" w:customStyle="1" w:styleId="5F6C734F9FAD48E7A9BA63B1D5523B60">
    <w:name w:val="5F6C734F9FAD48E7A9BA63B1D5523B60"/>
  </w:style>
  <w:style w:type="paragraph" w:customStyle="1" w:styleId="A88B04B9A0F64010847E319ED0944843">
    <w:name w:val="A88B04B9A0F64010847E319ED0944843"/>
  </w:style>
  <w:style w:type="paragraph" w:customStyle="1" w:styleId="AE56CF6349CB4803B662DCF248E424CD">
    <w:name w:val="AE56CF6349CB4803B662DCF248E424CD"/>
  </w:style>
  <w:style w:type="paragraph" w:customStyle="1" w:styleId="EC199873661A45E88A33BF70FA425234">
    <w:name w:val="EC199873661A45E88A33BF70FA425234"/>
  </w:style>
  <w:style w:type="paragraph" w:customStyle="1" w:styleId="E756FABB88284BC489B77EDCB079E995">
    <w:name w:val="E756FABB88284BC489B77EDCB079E995"/>
  </w:style>
  <w:style w:type="paragraph" w:customStyle="1" w:styleId="77D896F8108E460B95B5BF1D8D24B548">
    <w:name w:val="77D896F8108E460B95B5BF1D8D24B548"/>
  </w:style>
  <w:style w:type="paragraph" w:customStyle="1" w:styleId="D5B32ECF96DF40EA89891F0254601214">
    <w:name w:val="D5B32ECF96DF40EA89891F0254601214"/>
  </w:style>
  <w:style w:type="paragraph" w:customStyle="1" w:styleId="59DB675B35D540449B1B608276C3EE4D">
    <w:name w:val="59DB675B35D540449B1B608276C3EE4D"/>
  </w:style>
  <w:style w:type="paragraph" w:customStyle="1" w:styleId="03CA71D774F841169884E7D9FF7E345A">
    <w:name w:val="03CA71D774F841169884E7D9FF7E345A"/>
  </w:style>
  <w:style w:type="paragraph" w:customStyle="1" w:styleId="85D6AD3F2E3E4DBF83E97BAEF7286C48">
    <w:name w:val="85D6AD3F2E3E4DBF83E97BAEF7286C48"/>
  </w:style>
  <w:style w:type="paragraph" w:customStyle="1" w:styleId="04461AF30AE84346913FB0243ABB7053">
    <w:name w:val="04461AF30AE84346913FB0243ABB7053"/>
  </w:style>
  <w:style w:type="paragraph" w:customStyle="1" w:styleId="87E6811D2912456EA2B7D19B5E8CBF5E">
    <w:name w:val="87E6811D2912456EA2B7D19B5E8CBF5E"/>
  </w:style>
  <w:style w:type="paragraph" w:customStyle="1" w:styleId="E6D8FBCE747940F4B18950767D19F218">
    <w:name w:val="E6D8FBCE747940F4B18950767D19F218"/>
  </w:style>
  <w:style w:type="paragraph" w:customStyle="1" w:styleId="07C8C85921F6423680E6EFE978E5AF6B">
    <w:name w:val="07C8C85921F6423680E6EFE978E5AF6B"/>
  </w:style>
  <w:style w:type="character" w:customStyle="1" w:styleId="Balk2Char">
    <w:name w:val="Başlık 2 Char"/>
    <w:basedOn w:val="VarsaylanParagrafYazTipi"/>
    <w:link w:val="Balk2"/>
    <w:uiPriority w:val="9"/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A5F59E9CAE434B96AA7A3EEFFE127DE0">
    <w:name w:val="A5F59E9CAE434B96AA7A3EEFFE127D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{67C81DFC-990C-4326-BB15-101B59BB434B}tf00546271_win32.dotx</Template>
  <TotalTime>0</TotalTime>
  <Pages>1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2022-02-19T15:03:00Z</dcterms:created>
  <dcterms:modified xsi:type="dcterms:W3CDTF">2022-02-19T15:38:00Z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